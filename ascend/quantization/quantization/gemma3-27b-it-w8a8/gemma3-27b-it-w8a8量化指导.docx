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93DBA" w14:textId="77777777" w:rsidR="00F741EB" w:rsidRDefault="00AC4D64" w:rsidP="008B49B4">
      <w:pPr>
        <w:spacing w:line="240" w:lineRule="auto"/>
      </w:pPr>
      <w:r>
        <w:rPr>
          <w:rFonts w:hint="eastAsia"/>
        </w:rPr>
        <w:t>镜像版本：</w:t>
      </w:r>
      <w:r w:rsidR="00056756">
        <w:t xml:space="preserve">           </w:t>
      </w:r>
      <w:r w:rsidR="00742DAC">
        <w:rPr>
          <w:noProof/>
        </w:rPr>
        <w:drawing>
          <wp:inline distT="0" distB="0" distL="0" distR="0" wp14:anchorId="3672706C" wp14:editId="5F4FA969">
            <wp:extent cx="5274310" cy="407505"/>
            <wp:effectExtent l="0" t="0" r="2540" b="0"/>
            <wp:docPr id="1" name="图片 1" descr="C:\Users\s30048949\AppData\Roaming\WeLink_Desktop\appdata\IM\s30048949\ReceiveFiles\ScreenShot\8E5FE576-E5A6-46F1-E6B2-67C090987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30048949\AppData\Roaming\WeLink_Desktop\appdata\IM\s30048949\ReceiveFiles\ScreenShot\8E5FE576-E5A6-46F1-E6B2-67C0909871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A86A" w14:textId="77777777" w:rsidR="00F741EB" w:rsidRDefault="00F741EB" w:rsidP="0062318F">
      <w:pPr>
        <w:pStyle w:val="1"/>
      </w:pPr>
      <w:r>
        <w:rPr>
          <w:rFonts w:hint="eastAsia"/>
        </w:rPr>
        <w:t>量化</w:t>
      </w:r>
      <w:r w:rsidR="00046608">
        <w:rPr>
          <w:rFonts w:hint="eastAsia"/>
        </w:rPr>
        <w:t>步骤</w:t>
      </w:r>
    </w:p>
    <w:p w14:paraId="1336CBEB" w14:textId="77777777" w:rsidR="00AA3415" w:rsidRDefault="00AA3415" w:rsidP="00AA3415">
      <w:pPr>
        <w:pStyle w:val="af6"/>
      </w:pPr>
      <w:r>
        <w:rPr>
          <w:rFonts w:hint="eastAsia"/>
        </w:rPr>
        <w:t># 1.git clone msmodelslim</w:t>
      </w:r>
      <w:r>
        <w:rPr>
          <w:rFonts w:ascii="宋体" w:eastAsia="宋体" w:hAnsi="宋体" w:cs="宋体" w:hint="eastAsia"/>
        </w:rPr>
        <w:t>代码</w:t>
      </w:r>
    </w:p>
    <w:p w14:paraId="3839BA7B" w14:textId="77777777" w:rsidR="00AA3415" w:rsidRPr="00C32677" w:rsidRDefault="00AA3415" w:rsidP="00AA3415">
      <w:pPr>
        <w:pStyle w:val="af6"/>
        <w:rPr>
          <w:rFonts w:eastAsiaTheme="minorEastAsia"/>
        </w:rPr>
      </w:pPr>
      <w:r>
        <w:t>git clone https://gitcode.com/Ascend/msit.git</w:t>
      </w:r>
    </w:p>
    <w:p w14:paraId="19B3DECC" w14:textId="77777777" w:rsidR="00AA3415" w:rsidRDefault="00AA3415" w:rsidP="00AA3415">
      <w:pPr>
        <w:pStyle w:val="af6"/>
      </w:pPr>
      <w:r>
        <w:rPr>
          <w:rFonts w:hint="eastAsia"/>
        </w:rPr>
        <w:t># 2.</w:t>
      </w:r>
      <w:r>
        <w:rPr>
          <w:rFonts w:ascii="宋体" w:eastAsia="宋体" w:hAnsi="宋体" w:cs="宋体" w:hint="eastAsia"/>
        </w:rPr>
        <w:t>进入到</w:t>
      </w:r>
      <w:r>
        <w:rPr>
          <w:rFonts w:hint="eastAsia"/>
        </w:rPr>
        <w:t>msit/msmodelslim</w:t>
      </w:r>
      <w:r>
        <w:rPr>
          <w:rFonts w:ascii="宋体" w:eastAsia="宋体" w:hAnsi="宋体" w:cs="宋体" w:hint="eastAsia"/>
        </w:rPr>
        <w:t>的目录并运行安装脚本</w:t>
      </w:r>
    </w:p>
    <w:p w14:paraId="2476F0FB" w14:textId="77777777" w:rsidR="00AA3415" w:rsidRDefault="00AA3415" w:rsidP="00AA3415">
      <w:pPr>
        <w:pStyle w:val="af6"/>
      </w:pPr>
      <w:r>
        <w:t>cd msit/msmodelslim</w:t>
      </w:r>
    </w:p>
    <w:p w14:paraId="0207A1DB" w14:textId="77777777" w:rsidR="005D7564" w:rsidRPr="001F570A" w:rsidRDefault="00AA3415" w:rsidP="00AA3415">
      <w:pPr>
        <w:pStyle w:val="af6"/>
      </w:pPr>
      <w:r>
        <w:t>bash install.sh</w:t>
      </w:r>
    </w:p>
    <w:p w14:paraId="79D90BC6" w14:textId="77777777" w:rsidR="00B065A4" w:rsidRDefault="00B065A4" w:rsidP="00A12DF9">
      <w:r>
        <w:rPr>
          <w:rFonts w:hint="eastAsia"/>
        </w:rPr>
        <w:t>量化脚本：</w:t>
      </w:r>
    </w:p>
    <w:p w14:paraId="16A59422" w14:textId="0493AC44" w:rsidR="00B065A4" w:rsidRDefault="009434B7" w:rsidP="00A12DF9">
      <w:r>
        <w:object w:dxaOrig="1543" w:dyaOrig="1119" w14:anchorId="0E231A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3pt;height:55.7pt" o:ole="">
            <v:imagedata r:id="rId9" o:title=""/>
          </v:shape>
          <o:OLEObject Type="Embed" ProgID="Package" ShapeID="_x0000_i1025" DrawAspect="Icon" ObjectID="_1831652734" r:id="rId10"/>
        </w:object>
      </w:r>
    </w:p>
    <w:p w14:paraId="6930A7CD" w14:textId="77777777" w:rsidR="00F75F62" w:rsidRDefault="00F75F62" w:rsidP="00A12DF9">
      <w:r>
        <w:rPr>
          <w:rFonts w:hint="eastAsia"/>
        </w:rPr>
        <w:t>执行命令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quan</w:t>
      </w:r>
      <w:r>
        <w:t>t_gemma3.py</w:t>
      </w:r>
    </w:p>
    <w:p w14:paraId="0AA2604F" w14:textId="77777777" w:rsidR="00A8599A" w:rsidRDefault="00A8599A" w:rsidP="00A12DF9">
      <w:r>
        <w:rPr>
          <w:rFonts w:hint="eastAsia"/>
        </w:rPr>
        <w:t>将原始权重</w:t>
      </w:r>
      <w:r w:rsidR="0062318F">
        <w:rPr>
          <w:rFonts w:hint="eastAsia"/>
        </w:rPr>
        <w:t>（</w:t>
      </w:r>
      <w:r w:rsidR="0062318F">
        <w:rPr>
          <w:rFonts w:hint="eastAsia"/>
        </w:rPr>
        <w:t>bf</w:t>
      </w:r>
      <w:r w:rsidR="0062318F">
        <w:t>16</w:t>
      </w:r>
      <w:r w:rsidR="0062318F">
        <w:rPr>
          <w:rFonts w:hint="eastAsia"/>
        </w:rPr>
        <w:t>）</w:t>
      </w:r>
      <w:r>
        <w:rPr>
          <w:rFonts w:hint="eastAsia"/>
        </w:rPr>
        <w:t>中的配置文件复制到量化权重</w:t>
      </w:r>
      <w:r w:rsidR="00DA173D">
        <w:rPr>
          <w:rFonts w:hint="eastAsia"/>
        </w:rPr>
        <w:t>(</w:t>
      </w:r>
      <w:r w:rsidR="00DA173D">
        <w:t>w8a8)</w:t>
      </w:r>
      <w:r>
        <w:rPr>
          <w:rFonts w:hint="eastAsia"/>
        </w:rPr>
        <w:t>目录下。</w:t>
      </w:r>
    </w:p>
    <w:p w14:paraId="12555B58" w14:textId="77777777" w:rsidR="0074185B" w:rsidRDefault="00D937B1" w:rsidP="00A12DF9">
      <w:r>
        <w:rPr>
          <w:rFonts w:hint="eastAsia"/>
        </w:rPr>
        <w:t>将</w:t>
      </w:r>
      <w:r w:rsidR="00F66D51">
        <w:rPr>
          <w:rFonts w:hint="eastAsia"/>
        </w:rPr>
        <w:t>w8a8</w:t>
      </w:r>
      <w:r w:rsidR="00F66D51">
        <w:rPr>
          <w:rFonts w:hint="eastAsia"/>
        </w:rPr>
        <w:t>权重目录下的</w:t>
      </w:r>
      <w:r w:rsidRPr="00D937B1">
        <w:t>quant_model_description.json</w:t>
      </w:r>
      <w:r>
        <w:rPr>
          <w:rFonts w:hint="eastAsia"/>
        </w:rPr>
        <w:t>中的</w:t>
      </w:r>
      <w:r w:rsidR="0074185B" w:rsidRPr="00D937B1">
        <w:rPr>
          <w:highlight w:val="lightGray"/>
        </w:rPr>
        <w:t>model.language_model.</w:t>
      </w:r>
      <w:r w:rsidR="0074185B">
        <w:rPr>
          <w:rFonts w:hint="eastAsia"/>
        </w:rPr>
        <w:t>替换为</w:t>
      </w:r>
      <w:r w:rsidR="0074185B" w:rsidRPr="00D937B1">
        <w:rPr>
          <w:highlight w:val="lightGray"/>
        </w:rPr>
        <w:t>model.</w:t>
      </w:r>
    </w:p>
    <w:p w14:paraId="6F9DEBA0" w14:textId="77777777" w:rsidR="006E2736" w:rsidRDefault="006E2736" w:rsidP="00A12DF9">
      <w:pPr>
        <w:rPr>
          <w:highlight w:val="lightGray"/>
        </w:rPr>
      </w:pPr>
      <w:r w:rsidRPr="00D937B1">
        <w:rPr>
          <w:highlight w:val="lightGray"/>
        </w:rPr>
        <w:t>model.vision_tower.vision_model.</w:t>
      </w:r>
      <w:r>
        <w:rPr>
          <w:rFonts w:hint="eastAsia"/>
        </w:rPr>
        <w:t>替换为</w:t>
      </w:r>
      <w:r w:rsidRPr="00D937B1">
        <w:rPr>
          <w:highlight w:val="lightGray"/>
        </w:rPr>
        <w:t>vision_tower.vision_model.</w:t>
      </w:r>
    </w:p>
    <w:p w14:paraId="18653CDB" w14:textId="77777777" w:rsidR="002C5359" w:rsidRDefault="00A8599A" w:rsidP="00A12DF9">
      <w:r>
        <w:rPr>
          <w:rFonts w:hint="eastAsia"/>
        </w:rPr>
        <w:t>将</w:t>
      </w:r>
      <w:r w:rsidR="00F66D51">
        <w:rPr>
          <w:rFonts w:hint="eastAsia"/>
        </w:rPr>
        <w:t>w8a8</w:t>
      </w:r>
      <w:r w:rsidR="00F66D51">
        <w:rPr>
          <w:rFonts w:hint="eastAsia"/>
        </w:rPr>
        <w:t>权重目录下的</w:t>
      </w:r>
      <w:r w:rsidRPr="00A8599A">
        <w:t>model.safetensors.index.json</w:t>
      </w:r>
      <w:r>
        <w:rPr>
          <w:rFonts w:hint="eastAsia"/>
        </w:rPr>
        <w:t>文件中的权重文件名称</w:t>
      </w:r>
      <w:r>
        <w:rPr>
          <w:rFonts w:hint="eastAsia"/>
        </w:rPr>
        <w:t xml:space="preserve"> </w:t>
      </w:r>
      <w:r>
        <w:rPr>
          <w:rFonts w:hint="eastAsia"/>
        </w:rPr>
        <w:t>全部改为量化的权重文件名称。</w:t>
      </w:r>
    </w:p>
    <w:p w14:paraId="7EDC6E67" w14:textId="77777777" w:rsidR="001B6CC1" w:rsidRDefault="001B6CC1" w:rsidP="001B6CC1">
      <w:pPr>
        <w:pStyle w:val="1"/>
      </w:pPr>
      <w:r>
        <w:rPr>
          <w:rFonts w:hint="eastAsia"/>
        </w:rPr>
        <w:t>执行推理</w:t>
      </w:r>
    </w:p>
    <w:p w14:paraId="6984653E" w14:textId="77777777" w:rsidR="00894C71" w:rsidRDefault="00894C71" w:rsidP="00894C71">
      <w:pPr>
        <w:pStyle w:val="af6"/>
      </w:pPr>
      <w:r>
        <w:t>rm -rf /root/ascend/log/</w:t>
      </w:r>
    </w:p>
    <w:p w14:paraId="172CF73C" w14:textId="77777777" w:rsidR="00894C71" w:rsidRDefault="00894C71" w:rsidP="00894C71">
      <w:pPr>
        <w:pStyle w:val="af6"/>
      </w:pPr>
      <w:r>
        <w:t>export VLLM_LOGGING_LEVEL=INFO</w:t>
      </w:r>
    </w:p>
    <w:p w14:paraId="33156801" w14:textId="77777777" w:rsidR="00894C71" w:rsidRDefault="00894C71" w:rsidP="00894C71">
      <w:pPr>
        <w:pStyle w:val="af6"/>
      </w:pPr>
      <w:r>
        <w:t>export ASCEND_RT_VISIBLE_DEVICES=7</w:t>
      </w:r>
    </w:p>
    <w:p w14:paraId="5743B279" w14:textId="77777777" w:rsidR="00894C71" w:rsidRDefault="00894C71" w:rsidP="00894C71">
      <w:pPr>
        <w:pStyle w:val="af6"/>
      </w:pPr>
      <w:r>
        <w:t>export ASCEND_GLOBAL_LOG_LEVEL=3</w:t>
      </w:r>
    </w:p>
    <w:p w14:paraId="5B22AA11" w14:textId="77777777" w:rsidR="00894C71" w:rsidRDefault="00894C71" w:rsidP="00894C71">
      <w:pPr>
        <w:pStyle w:val="af6"/>
      </w:pPr>
      <w:r>
        <w:t>export ASCEND_LAUNCH_BLOCKING=0</w:t>
      </w:r>
    </w:p>
    <w:p w14:paraId="5BE32D69" w14:textId="77777777" w:rsidR="00894C71" w:rsidRDefault="00894C71" w:rsidP="00894C71">
      <w:pPr>
        <w:pStyle w:val="af6"/>
      </w:pPr>
      <w:r>
        <w:t>export OMP_PROC_BIND=false</w:t>
      </w:r>
    </w:p>
    <w:p w14:paraId="3551E9D1" w14:textId="77777777" w:rsidR="00894C71" w:rsidRDefault="00894C71" w:rsidP="00894C71">
      <w:pPr>
        <w:pStyle w:val="af6"/>
      </w:pPr>
      <w:r>
        <w:t>export OMP_NUM_THREADS=10</w:t>
      </w:r>
    </w:p>
    <w:p w14:paraId="2283B425" w14:textId="77777777" w:rsidR="00894C71" w:rsidRDefault="00894C71" w:rsidP="00894C71">
      <w:pPr>
        <w:pStyle w:val="af6"/>
      </w:pPr>
      <w:r>
        <w:t>export MODEL_PATH=/home/s30048949/weights/LLM-Research/gemma-3-27b-it_w8a8_test/</w:t>
      </w:r>
    </w:p>
    <w:p w14:paraId="31A2B247" w14:textId="77777777" w:rsidR="00894C71" w:rsidRDefault="00894C71" w:rsidP="00894C71">
      <w:pPr>
        <w:pStyle w:val="af6"/>
      </w:pPr>
    </w:p>
    <w:p w14:paraId="499E2888" w14:textId="77777777" w:rsidR="00894C71" w:rsidRDefault="00894C71" w:rsidP="00894C71">
      <w:pPr>
        <w:pStyle w:val="af6"/>
      </w:pPr>
      <w:r>
        <w:t>export PYTORCH_NPU_ALLOC_CONF="expandable_segments:True"</w:t>
      </w:r>
    </w:p>
    <w:p w14:paraId="5385C1F8" w14:textId="77777777" w:rsidR="00894C71" w:rsidRDefault="00894C71" w:rsidP="00894C71">
      <w:pPr>
        <w:pStyle w:val="af6"/>
      </w:pPr>
      <w:r>
        <w:t>export TASK_QUEUE_ENABLE=0</w:t>
      </w:r>
    </w:p>
    <w:p w14:paraId="4D6F3BC2" w14:textId="77777777" w:rsidR="00894C71" w:rsidRDefault="00894C71" w:rsidP="00894C71">
      <w:pPr>
        <w:pStyle w:val="af6"/>
      </w:pPr>
      <w:r>
        <w:t>export CPU_AFFINITY_CONF=2</w:t>
      </w:r>
    </w:p>
    <w:p w14:paraId="3F545433" w14:textId="77777777" w:rsidR="00894C71" w:rsidRDefault="00894C71" w:rsidP="00894C71">
      <w:pPr>
        <w:pStyle w:val="af6"/>
      </w:pPr>
    </w:p>
    <w:p w14:paraId="212EF063" w14:textId="7DAA9C96" w:rsidR="00894C71" w:rsidRPr="00C26CE8" w:rsidRDefault="00C26CE8" w:rsidP="00894C71">
      <w:pPr>
        <w:pStyle w:val="af6"/>
        <w:rPr>
          <w:rFonts w:eastAsiaTheme="minorEastAsia"/>
        </w:rPr>
      </w:pPr>
      <w:r>
        <w:t xml:space="preserve"> </w:t>
      </w:r>
      <w:r w:rsidR="00D51806">
        <w:tab/>
      </w:r>
      <w:r>
        <w:t># --no-enable-prefix-caching \</w:t>
      </w:r>
    </w:p>
    <w:p w14:paraId="20C8C0DC" w14:textId="77777777" w:rsidR="00894C71" w:rsidRDefault="00894C71" w:rsidP="00894C71">
      <w:pPr>
        <w:pStyle w:val="af6"/>
      </w:pPr>
      <w:r>
        <w:t>vllm serve \</w:t>
      </w:r>
    </w:p>
    <w:p w14:paraId="509B88EB" w14:textId="77777777" w:rsidR="00894C71" w:rsidRDefault="00894C71" w:rsidP="00894C71">
      <w:pPr>
        <w:pStyle w:val="af6"/>
      </w:pPr>
      <w:r>
        <w:t xml:space="preserve">       --model=$MODEL_PATH \</w:t>
      </w:r>
    </w:p>
    <w:p w14:paraId="359F26E2" w14:textId="77777777" w:rsidR="00894C71" w:rsidRDefault="00894C71" w:rsidP="00894C71">
      <w:pPr>
        <w:pStyle w:val="af6"/>
      </w:pPr>
      <w:r>
        <w:t xml:space="preserve">       --trust-remote-code \</w:t>
      </w:r>
    </w:p>
    <w:p w14:paraId="35A3748F" w14:textId="77777777" w:rsidR="00894C71" w:rsidRDefault="00894C71" w:rsidP="00894C71">
      <w:pPr>
        <w:pStyle w:val="af6"/>
      </w:pPr>
      <w:r>
        <w:t xml:space="preserve">       -q 'ascend' \</w:t>
      </w:r>
    </w:p>
    <w:p w14:paraId="5ABB5E3A" w14:textId="77777777" w:rsidR="00894C71" w:rsidRDefault="00894C71" w:rsidP="00894C71">
      <w:pPr>
        <w:pStyle w:val="af6"/>
      </w:pPr>
      <w:r>
        <w:t xml:space="preserve">       -tp 1 \</w:t>
      </w:r>
    </w:p>
    <w:p w14:paraId="611AAD76" w14:textId="77777777" w:rsidR="00894C71" w:rsidRDefault="00894C71" w:rsidP="00894C71">
      <w:pPr>
        <w:pStyle w:val="af6"/>
      </w:pPr>
      <w:r>
        <w:t xml:space="preserve">       --port 9999 \</w:t>
      </w:r>
    </w:p>
    <w:p w14:paraId="577D7244" w14:textId="3E3A53A2" w:rsidR="00894C71" w:rsidRDefault="00894C71" w:rsidP="00894C71">
      <w:pPr>
        <w:pStyle w:val="af6"/>
      </w:pPr>
      <w:r>
        <w:t xml:space="preserve">       --compilation-config "{\"cudagraph_mode\": \"FULL_DECODE_ONLY\"}" \</w:t>
      </w:r>
    </w:p>
    <w:p w14:paraId="029571D9" w14:textId="4824258E" w:rsidR="00894C71" w:rsidRDefault="00894C71" w:rsidP="00894C71">
      <w:pPr>
        <w:pStyle w:val="af6"/>
      </w:pPr>
      <w:r>
        <w:t xml:space="preserve">      </w:t>
      </w:r>
      <w:r w:rsidR="00EE36B4">
        <w:t xml:space="preserve"> </w:t>
      </w:r>
      <w:r>
        <w:t>--gpu-memory-utilization 0.95 \</w:t>
      </w:r>
    </w:p>
    <w:p w14:paraId="3A3D4ED3" w14:textId="25B240EE" w:rsidR="00894C71" w:rsidRDefault="00894C71" w:rsidP="00894C71">
      <w:pPr>
        <w:pStyle w:val="af6"/>
      </w:pPr>
      <w:r>
        <w:t xml:space="preserve">      </w:t>
      </w:r>
      <w:r w:rsidR="00EE36B4">
        <w:t xml:space="preserve"> </w:t>
      </w:r>
      <w:r>
        <w:t>--max-num-seqs 128 \</w:t>
      </w:r>
    </w:p>
    <w:p w14:paraId="5D05C8F3" w14:textId="119D5C83" w:rsidR="00894C71" w:rsidRDefault="00894C71" w:rsidP="00894C71">
      <w:pPr>
        <w:pStyle w:val="af6"/>
      </w:pPr>
      <w:r>
        <w:t xml:space="preserve">      </w:t>
      </w:r>
      <w:r w:rsidR="00EE36B4">
        <w:t xml:space="preserve"> </w:t>
      </w:r>
      <w:r>
        <w:t>--max-model-len 10000 \</w:t>
      </w:r>
    </w:p>
    <w:p w14:paraId="41FAEA05" w14:textId="5CF2C124" w:rsidR="00894C71" w:rsidRDefault="00894C71" w:rsidP="00894C71">
      <w:pPr>
        <w:pStyle w:val="af6"/>
      </w:pPr>
      <w:r>
        <w:t xml:space="preserve">       --max-num-batched-tokens 10000 \</w:t>
      </w:r>
    </w:p>
    <w:p w14:paraId="51F09031" w14:textId="67E85AB7" w:rsidR="00894C71" w:rsidRDefault="00894C71" w:rsidP="00894C71">
      <w:pPr>
        <w:pStyle w:val="af6"/>
      </w:pPr>
      <w:r>
        <w:t xml:space="preserve">       --served-model-name "gemma3" \</w:t>
      </w:r>
    </w:p>
    <w:p w14:paraId="14D8817E" w14:textId="57ED1A1C" w:rsidR="00894C71" w:rsidRDefault="00894C71" w:rsidP="00894C71">
      <w:pPr>
        <w:pStyle w:val="af6"/>
      </w:pPr>
      <w:r>
        <w:t xml:space="preserve">       --mm-processor-cache-type "shm" \</w:t>
      </w:r>
    </w:p>
    <w:p w14:paraId="50EC8282" w14:textId="3E0F9923" w:rsidR="00894C71" w:rsidRDefault="00894C71" w:rsidP="00894C71">
      <w:pPr>
        <w:pStyle w:val="af6"/>
      </w:pPr>
      <w:r>
        <w:t xml:space="preserve">       --async-scheduling \</w:t>
      </w:r>
    </w:p>
    <w:p w14:paraId="1C5796DC" w14:textId="77729BF1" w:rsidR="00894C71" w:rsidRDefault="00894C71" w:rsidP="00894C71">
      <w:pPr>
        <w:pStyle w:val="af6"/>
      </w:pPr>
      <w:r>
        <w:t xml:space="preserve">       --additional-config '{</w:t>
      </w:r>
    </w:p>
    <w:p w14:paraId="67434365" w14:textId="77777777" w:rsidR="00894C71" w:rsidRDefault="00894C71" w:rsidP="00894C71">
      <w:pPr>
        <w:pStyle w:val="af6"/>
      </w:pPr>
      <w:r>
        <w:t xml:space="preserve">            "enable_cpu_binding": true,</w:t>
      </w:r>
    </w:p>
    <w:p w14:paraId="1A7D72DA" w14:textId="77777777" w:rsidR="00894C71" w:rsidRDefault="00894C71" w:rsidP="00894C71">
      <w:pPr>
        <w:pStyle w:val="af6"/>
      </w:pPr>
      <w:r>
        <w:t xml:space="preserve">            "ascend_scheduler_config": {</w:t>
      </w:r>
    </w:p>
    <w:p w14:paraId="59ABE405" w14:textId="77777777" w:rsidR="00894C71" w:rsidRDefault="00894C71" w:rsidP="00894C71">
      <w:pPr>
        <w:pStyle w:val="af6"/>
      </w:pPr>
      <w:r>
        <w:lastRenderedPageBreak/>
        <w:t xml:space="preserve">                "enabled": false,</w:t>
      </w:r>
    </w:p>
    <w:p w14:paraId="325770F4" w14:textId="77777777" w:rsidR="00894C71" w:rsidRDefault="00894C71" w:rsidP="00894C71">
      <w:pPr>
        <w:pStyle w:val="af6"/>
      </w:pPr>
      <w:r>
        <w:t xml:space="preserve">                "enable_chunked_prefill": true,</w:t>
      </w:r>
    </w:p>
    <w:p w14:paraId="5F951203" w14:textId="77777777" w:rsidR="00894C71" w:rsidRDefault="00894C71" w:rsidP="00894C71">
      <w:pPr>
        <w:pStyle w:val="af6"/>
      </w:pPr>
      <w:r>
        <w:t xml:space="preserve">                "chunked_prefill_enabled": true</w:t>
      </w:r>
    </w:p>
    <w:p w14:paraId="74E0E0F7" w14:textId="77777777" w:rsidR="00894C71" w:rsidRDefault="00894C71" w:rsidP="00894C71">
      <w:pPr>
        <w:pStyle w:val="af6"/>
      </w:pPr>
      <w:r>
        <w:t xml:space="preserve">            }</w:t>
      </w:r>
    </w:p>
    <w:p w14:paraId="722368CD" w14:textId="77777777" w:rsidR="002C5359" w:rsidRDefault="00894C71" w:rsidP="00894C71">
      <w:pPr>
        <w:pStyle w:val="af6"/>
      </w:pPr>
      <w:r>
        <w:t xml:space="preserve">        }'</w:t>
      </w:r>
    </w:p>
    <w:p w14:paraId="53787117" w14:textId="77777777" w:rsidR="004755DC" w:rsidRDefault="004755DC" w:rsidP="002C5359">
      <w:pPr>
        <w:pStyle w:val="af6"/>
        <w:rPr>
          <w:rFonts w:eastAsiaTheme="minorEastAsia"/>
        </w:rPr>
      </w:pPr>
    </w:p>
    <w:p w14:paraId="4E97597E" w14:textId="77777777" w:rsidR="004755DC" w:rsidRPr="004755DC" w:rsidRDefault="004755DC" w:rsidP="002C5359">
      <w:pPr>
        <w:pStyle w:val="af6"/>
        <w:rPr>
          <w:rFonts w:eastAsiaTheme="minorEastAsia"/>
        </w:rPr>
      </w:pPr>
    </w:p>
    <w:p w14:paraId="1F512452" w14:textId="77777777" w:rsidR="007C3138" w:rsidRPr="00524C8F" w:rsidRDefault="007C3138" w:rsidP="007C3138">
      <w:pPr>
        <w:pStyle w:val="af6"/>
        <w:rPr>
          <w:rFonts w:eastAsiaTheme="minorEastAsia"/>
        </w:rPr>
      </w:pPr>
      <w:r>
        <w:t>#!/bin/bash</w:t>
      </w:r>
    </w:p>
    <w:p w14:paraId="06EB26B3" w14:textId="77777777" w:rsidR="007C3138" w:rsidRPr="00524C8F" w:rsidRDefault="007C3138" w:rsidP="007C3138">
      <w:pPr>
        <w:pStyle w:val="af6"/>
        <w:rPr>
          <w:rFonts w:eastAsiaTheme="minorEastAsia"/>
        </w:rPr>
      </w:pPr>
      <w:r>
        <w:t>MODEL_PATH="/home/s30048949/weights/LLM-Research/gemma-3-27b-it_w8a8_test"</w:t>
      </w:r>
    </w:p>
    <w:p w14:paraId="06384A64" w14:textId="77777777" w:rsidR="007C3138" w:rsidRDefault="007C3138" w:rsidP="007C3138">
      <w:pPr>
        <w:pStyle w:val="af6"/>
      </w:pPr>
      <w:r>
        <w:rPr>
          <w:rFonts w:hint="eastAsia"/>
        </w:rPr>
        <w:t xml:space="preserve"># </w:t>
      </w:r>
      <w:r>
        <w:rPr>
          <w:rFonts w:ascii="宋体" w:eastAsia="宋体" w:hAnsi="宋体" w:cs="宋体" w:hint="eastAsia"/>
        </w:rPr>
        <w:t>使用</w:t>
      </w:r>
      <w:r>
        <w:rPr>
          <w:rFonts w:hint="eastAsia"/>
        </w:rPr>
        <w:t>seq</w:t>
      </w:r>
      <w:r>
        <w:rPr>
          <w:rFonts w:ascii="宋体" w:eastAsia="宋体" w:hAnsi="宋体" w:cs="宋体" w:hint="eastAsia"/>
        </w:rPr>
        <w:t>生成并发数序列</w:t>
      </w:r>
    </w:p>
    <w:p w14:paraId="388A9BFF" w14:textId="09C6163E" w:rsidR="007C3138" w:rsidRDefault="007C3138" w:rsidP="007C3138">
      <w:pPr>
        <w:pStyle w:val="af6"/>
      </w:pPr>
      <w:r>
        <w:rPr>
          <w:rFonts w:hint="eastAsia"/>
        </w:rPr>
        <w:t xml:space="preserve">for A in $(seq </w:t>
      </w:r>
      <w:r w:rsidR="00EA3371">
        <w:t>6</w:t>
      </w:r>
      <w:r>
        <w:rPr>
          <w:rFonts w:hint="eastAsia"/>
        </w:rPr>
        <w:t xml:space="preserve"> 1 </w:t>
      </w:r>
      <w:r w:rsidR="00EA3371">
        <w:t>8</w:t>
      </w:r>
      <w:r>
        <w:rPr>
          <w:rFonts w:hint="eastAsia"/>
        </w:rPr>
        <w:t xml:space="preserve">)  # </w:t>
      </w:r>
      <w:r>
        <w:rPr>
          <w:rFonts w:ascii="宋体" w:eastAsia="宋体" w:hAnsi="宋体" w:cs="宋体" w:hint="eastAsia"/>
        </w:rPr>
        <w:t>从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到</w:t>
      </w:r>
      <w:r>
        <w:rPr>
          <w:rFonts w:hint="eastAsia"/>
        </w:rPr>
        <w:t>200</w:t>
      </w:r>
      <w:r>
        <w:rPr>
          <w:rFonts w:ascii="宋体" w:eastAsia="宋体" w:hAnsi="宋体" w:cs="宋体" w:hint="eastAsia"/>
        </w:rPr>
        <w:t>，步长为</w:t>
      </w:r>
      <w:r>
        <w:rPr>
          <w:rFonts w:hint="eastAsia"/>
        </w:rPr>
        <w:t>10</w:t>
      </w:r>
    </w:p>
    <w:p w14:paraId="388F4BEC" w14:textId="77777777" w:rsidR="007C3138" w:rsidRDefault="007C3138" w:rsidP="007C3138">
      <w:pPr>
        <w:pStyle w:val="af6"/>
      </w:pPr>
      <w:r>
        <w:t>do</w:t>
      </w:r>
    </w:p>
    <w:p w14:paraId="6C605EBE" w14:textId="77777777" w:rsidR="007C3138" w:rsidRPr="00524C8F" w:rsidRDefault="007C3138" w:rsidP="007C3138">
      <w:pPr>
        <w:pStyle w:val="af6"/>
        <w:rPr>
          <w:rFonts w:eastAsiaTheme="minorEastAsia"/>
        </w:rPr>
      </w:pPr>
      <w:r>
        <w:t xml:space="preserve">    NUM_PROMPTS=$((4 * A))</w:t>
      </w:r>
    </w:p>
    <w:p w14:paraId="481FA033" w14:textId="77777777" w:rsidR="007C3138" w:rsidRPr="00524C8F" w:rsidRDefault="007C3138" w:rsidP="007C3138">
      <w:pPr>
        <w:pStyle w:val="af6"/>
        <w:rPr>
          <w:rFonts w:eastAsiaTheme="minorEastAsia"/>
        </w:rPr>
      </w:pPr>
      <w:r>
        <w:rPr>
          <w:rFonts w:hint="eastAsia"/>
        </w:rPr>
        <w:t xml:space="preserve">    echo "</w:t>
      </w:r>
      <w:r>
        <w:rPr>
          <w:rFonts w:ascii="宋体" w:eastAsia="宋体" w:hAnsi="宋体" w:cs="宋体" w:hint="eastAsia"/>
        </w:rPr>
        <w:t>测试并发数</w:t>
      </w:r>
      <w:r>
        <w:rPr>
          <w:rFonts w:hint="eastAsia"/>
        </w:rPr>
        <w:t xml:space="preserve">: $A, </w:t>
      </w:r>
      <w:r>
        <w:rPr>
          <w:rFonts w:ascii="宋体" w:eastAsia="宋体" w:hAnsi="宋体" w:cs="宋体" w:hint="eastAsia"/>
        </w:rPr>
        <w:t>请求数</w:t>
      </w:r>
      <w:r>
        <w:rPr>
          <w:rFonts w:hint="eastAsia"/>
        </w:rPr>
        <w:t>: $NUM_PROMPTS"</w:t>
      </w:r>
    </w:p>
    <w:p w14:paraId="0051A411" w14:textId="77777777" w:rsidR="007C3138" w:rsidRDefault="007C3138" w:rsidP="007C3138">
      <w:pPr>
        <w:pStyle w:val="af6"/>
      </w:pPr>
      <w:r>
        <w:t xml:space="preserve">    vllm bench serve \</w:t>
      </w:r>
    </w:p>
    <w:p w14:paraId="570FC3FE" w14:textId="77777777" w:rsidR="007C3138" w:rsidRDefault="007C3138" w:rsidP="007C3138">
      <w:pPr>
        <w:pStyle w:val="af6"/>
      </w:pPr>
      <w:r>
        <w:t xml:space="preserve">      --backend openai-chat \</w:t>
      </w:r>
    </w:p>
    <w:p w14:paraId="12DEBA60" w14:textId="77777777" w:rsidR="007C3138" w:rsidRDefault="007C3138" w:rsidP="007C3138">
      <w:pPr>
        <w:pStyle w:val="af6"/>
      </w:pPr>
      <w:r>
        <w:t xml:space="preserve">      --model "$MODEL_PATH" \</w:t>
      </w:r>
    </w:p>
    <w:p w14:paraId="05A0A13D" w14:textId="77777777" w:rsidR="007C3138" w:rsidRDefault="007C3138" w:rsidP="007C3138">
      <w:pPr>
        <w:pStyle w:val="af6"/>
      </w:pPr>
      <w:r>
        <w:t xml:space="preserve">      --served-model-name gemma3 \</w:t>
      </w:r>
    </w:p>
    <w:p w14:paraId="7E5642A6" w14:textId="77777777" w:rsidR="007C3138" w:rsidRDefault="007C3138" w:rsidP="007C3138">
      <w:pPr>
        <w:pStyle w:val="af6"/>
      </w:pPr>
      <w:r>
        <w:t xml:space="preserve">      --endpoint /v1/chat/completions \</w:t>
      </w:r>
    </w:p>
    <w:p w14:paraId="4E47E1ED" w14:textId="77777777" w:rsidR="007C3138" w:rsidRDefault="007C3138" w:rsidP="007C3138">
      <w:pPr>
        <w:pStyle w:val="af6"/>
      </w:pPr>
      <w:r>
        <w:t xml:space="preserve">      --dataset-name random \</w:t>
      </w:r>
    </w:p>
    <w:p w14:paraId="36B3123F" w14:textId="558E1F57" w:rsidR="007C3138" w:rsidRDefault="007C3138" w:rsidP="007C3138">
      <w:pPr>
        <w:pStyle w:val="af6"/>
      </w:pPr>
      <w:r>
        <w:t xml:space="preserve">      --random-input-len </w:t>
      </w:r>
      <w:r w:rsidR="00F27D20">
        <w:t>3500</w:t>
      </w:r>
      <w:r>
        <w:t xml:space="preserve"> \</w:t>
      </w:r>
    </w:p>
    <w:p w14:paraId="0ECFC9DD" w14:textId="4646C230" w:rsidR="007C3138" w:rsidRDefault="007C3138" w:rsidP="007C3138">
      <w:pPr>
        <w:pStyle w:val="af6"/>
      </w:pPr>
      <w:r>
        <w:t xml:space="preserve">      --random-output-len </w:t>
      </w:r>
      <w:r w:rsidR="00F27D20">
        <w:t>20</w:t>
      </w:r>
      <w:r>
        <w:t>0 \</w:t>
      </w:r>
    </w:p>
    <w:p w14:paraId="547FE7FE" w14:textId="77777777" w:rsidR="007C3138" w:rsidRDefault="007C3138" w:rsidP="007C3138">
      <w:pPr>
        <w:pStyle w:val="af6"/>
      </w:pPr>
      <w:r>
        <w:t xml:space="preserve">      --max-concurrency "$A" \</w:t>
      </w:r>
    </w:p>
    <w:p w14:paraId="49F3EAC4" w14:textId="77995640" w:rsidR="007C3138" w:rsidRDefault="007C3138" w:rsidP="007C3138">
      <w:pPr>
        <w:pStyle w:val="af6"/>
      </w:pPr>
      <w:r>
        <w:t xml:space="preserve">      --request-rate </w:t>
      </w:r>
      <w:r w:rsidR="009434B7">
        <w:t>0.66</w:t>
      </w:r>
      <w:r>
        <w:t xml:space="preserve"> \</w:t>
      </w:r>
    </w:p>
    <w:p w14:paraId="2D8245D5" w14:textId="77777777" w:rsidR="007C3138" w:rsidRDefault="007C3138" w:rsidP="007C3138">
      <w:pPr>
        <w:pStyle w:val="af6"/>
      </w:pPr>
      <w:r>
        <w:t xml:space="preserve">      --num-prompts "$NUM_PROMPTS" \</w:t>
      </w:r>
    </w:p>
    <w:p w14:paraId="79BDD40B" w14:textId="77777777" w:rsidR="007C3138" w:rsidRDefault="007C3138" w:rsidP="007C3138">
      <w:pPr>
        <w:pStyle w:val="af6"/>
      </w:pPr>
      <w:r>
        <w:t xml:space="preserve">      --host 0.0.0.0 \</w:t>
      </w:r>
    </w:p>
    <w:p w14:paraId="027C97C5" w14:textId="77777777" w:rsidR="007C3138" w:rsidRDefault="007C3138" w:rsidP="007C3138">
      <w:pPr>
        <w:pStyle w:val="af6"/>
      </w:pPr>
      <w:r>
        <w:t xml:space="preserve">      --port 9999 \</w:t>
      </w:r>
    </w:p>
    <w:p w14:paraId="00D71818" w14:textId="77777777" w:rsidR="007C3138" w:rsidRPr="00524C8F" w:rsidRDefault="007C3138" w:rsidP="007C3138">
      <w:pPr>
        <w:pStyle w:val="af6"/>
        <w:rPr>
          <w:rFonts w:eastAsiaTheme="minorEastAsia"/>
        </w:rPr>
      </w:pPr>
      <w:r>
        <w:t xml:space="preserve">      --ignore-eos</w:t>
      </w:r>
    </w:p>
    <w:p w14:paraId="56C3F4B0" w14:textId="77777777" w:rsidR="007C3138" w:rsidRDefault="007C3138" w:rsidP="007C3138">
      <w:pPr>
        <w:pStyle w:val="af6"/>
      </w:pPr>
      <w:r>
        <w:rPr>
          <w:rFonts w:hint="eastAsia"/>
        </w:rPr>
        <w:t xml:space="preserve">    echo "</w:t>
      </w:r>
      <w:r>
        <w:rPr>
          <w:rFonts w:ascii="宋体" w:eastAsia="宋体" w:hAnsi="宋体" w:cs="宋体" w:hint="eastAsia"/>
        </w:rPr>
        <w:t>等待</w:t>
      </w: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秒</w:t>
      </w:r>
      <w:r>
        <w:rPr>
          <w:rFonts w:hint="eastAsia"/>
        </w:rPr>
        <w:t>..."</w:t>
      </w:r>
    </w:p>
    <w:p w14:paraId="368ED59B" w14:textId="77777777" w:rsidR="007C3138" w:rsidRDefault="007C3138" w:rsidP="007C3138">
      <w:pPr>
        <w:pStyle w:val="af6"/>
      </w:pPr>
      <w:r>
        <w:t xml:space="preserve">    sleep 3</w:t>
      </w:r>
    </w:p>
    <w:p w14:paraId="20A56198" w14:textId="77777777" w:rsidR="002C5359" w:rsidRDefault="007C3138" w:rsidP="007C3138">
      <w:pPr>
        <w:pStyle w:val="af6"/>
      </w:pPr>
      <w:r>
        <w:t>done</w:t>
      </w:r>
    </w:p>
    <w:p w14:paraId="039DC63C" w14:textId="77777777" w:rsidR="002912A7" w:rsidRDefault="003A34F9" w:rsidP="00EF5EEF">
      <w:pPr>
        <w:rPr>
          <w:noProof/>
          <w:snapToGrid/>
        </w:rPr>
      </w:pPr>
      <w:r>
        <w:rPr>
          <w:rFonts w:hint="eastAsia"/>
        </w:rPr>
        <w:t xml:space="preserve"> </w:t>
      </w:r>
      <w:r w:rsidR="00355AD7">
        <w:rPr>
          <w:noProof/>
        </w:rPr>
        <w:drawing>
          <wp:inline distT="0" distB="0" distL="0" distR="0" wp14:anchorId="73C070A4" wp14:editId="38AE3698">
            <wp:extent cx="5274310" cy="5069392"/>
            <wp:effectExtent l="0" t="0" r="2540" b="0"/>
            <wp:docPr id="2" name="图片 2" descr="C:\Users\s30048949\AppData\Roaming\WeLink_Desktop\appdata\IM\s30048949\ReceiveFiles\ScreenShot\A7B777ED-94D3-4960-C585-3FC980C27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30048949\AppData\Roaming\WeLink_Desktop\appdata\IM\s30048949\ReceiveFiles\ScreenShot\A7B777ED-94D3-4960-C585-3FC980C274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6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A03F" w14:textId="77777777" w:rsidR="004722F8" w:rsidRDefault="004722F8" w:rsidP="00030B88"/>
    <w:sectPr w:rsidR="004722F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6592F" w14:textId="77777777" w:rsidR="005D1ED4" w:rsidRDefault="005D1ED4">
      <w:r>
        <w:separator/>
      </w:r>
    </w:p>
  </w:endnote>
  <w:endnote w:type="continuationSeparator" w:id="0">
    <w:p w14:paraId="4262CD98" w14:textId="77777777" w:rsidR="005D1ED4" w:rsidRDefault="005D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FF1B9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6279FE3C" w14:textId="77777777" w:rsidTr="0075012D">
      <w:trPr>
        <w:trHeight w:val="257"/>
      </w:trPr>
      <w:tc>
        <w:tcPr>
          <w:tcW w:w="1760" w:type="pct"/>
        </w:tcPr>
        <w:p w14:paraId="3C2A00D2" w14:textId="7E2330D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E36B4">
            <w:rPr>
              <w:noProof/>
            </w:rPr>
            <w:t>2026-2-3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326E4DB5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CA7F54A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7D1B2247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83EA7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DF047" w14:textId="77777777" w:rsidR="005D1ED4" w:rsidRDefault="005D1ED4">
      <w:r>
        <w:separator/>
      </w:r>
    </w:p>
  </w:footnote>
  <w:footnote w:type="continuationSeparator" w:id="0">
    <w:p w14:paraId="08B0987F" w14:textId="77777777" w:rsidR="005D1ED4" w:rsidRDefault="005D1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7F76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0599B4D9" w14:textId="77777777">
      <w:trPr>
        <w:cantSplit/>
        <w:trHeight w:hRule="exact" w:val="782"/>
      </w:trPr>
      <w:tc>
        <w:tcPr>
          <w:tcW w:w="500" w:type="pct"/>
        </w:tcPr>
        <w:p w14:paraId="5B68484B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159ACA03" wp14:editId="6E449766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4AAA4E5F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028D6649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74BB9065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CE14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0B88"/>
    <w:rsid w:val="00035469"/>
    <w:rsid w:val="00036883"/>
    <w:rsid w:val="00046608"/>
    <w:rsid w:val="00046D4A"/>
    <w:rsid w:val="00056756"/>
    <w:rsid w:val="000679F9"/>
    <w:rsid w:val="000810AA"/>
    <w:rsid w:val="00085788"/>
    <w:rsid w:val="000D3D07"/>
    <w:rsid w:val="000D4B6C"/>
    <w:rsid w:val="00116D40"/>
    <w:rsid w:val="0012175A"/>
    <w:rsid w:val="00122CA5"/>
    <w:rsid w:val="00152B8F"/>
    <w:rsid w:val="00156229"/>
    <w:rsid w:val="0016173A"/>
    <w:rsid w:val="00164B59"/>
    <w:rsid w:val="0019327C"/>
    <w:rsid w:val="001B6CC1"/>
    <w:rsid w:val="001E2F8A"/>
    <w:rsid w:val="001F2FD2"/>
    <w:rsid w:val="00236D20"/>
    <w:rsid w:val="002469F6"/>
    <w:rsid w:val="002912A7"/>
    <w:rsid w:val="002A01BC"/>
    <w:rsid w:val="002A177B"/>
    <w:rsid w:val="002B75DD"/>
    <w:rsid w:val="002C13BA"/>
    <w:rsid w:val="002C2A00"/>
    <w:rsid w:val="002C5359"/>
    <w:rsid w:val="002F5280"/>
    <w:rsid w:val="00301298"/>
    <w:rsid w:val="003055E4"/>
    <w:rsid w:val="00307760"/>
    <w:rsid w:val="00322719"/>
    <w:rsid w:val="00324543"/>
    <w:rsid w:val="00355AD7"/>
    <w:rsid w:val="00377997"/>
    <w:rsid w:val="003A09C8"/>
    <w:rsid w:val="003A34F9"/>
    <w:rsid w:val="003B72E4"/>
    <w:rsid w:val="003B7396"/>
    <w:rsid w:val="003C1CA0"/>
    <w:rsid w:val="003E1977"/>
    <w:rsid w:val="003F330E"/>
    <w:rsid w:val="00425F62"/>
    <w:rsid w:val="00435E35"/>
    <w:rsid w:val="00443A15"/>
    <w:rsid w:val="004447F7"/>
    <w:rsid w:val="0045079A"/>
    <w:rsid w:val="004722F8"/>
    <w:rsid w:val="004755DC"/>
    <w:rsid w:val="004772C7"/>
    <w:rsid w:val="00495BFE"/>
    <w:rsid w:val="004A2F23"/>
    <w:rsid w:val="00506A30"/>
    <w:rsid w:val="00512D3A"/>
    <w:rsid w:val="0052233A"/>
    <w:rsid w:val="00524C8F"/>
    <w:rsid w:val="005275C9"/>
    <w:rsid w:val="00543F00"/>
    <w:rsid w:val="005573F1"/>
    <w:rsid w:val="00562E61"/>
    <w:rsid w:val="00570B68"/>
    <w:rsid w:val="00580030"/>
    <w:rsid w:val="00594E5A"/>
    <w:rsid w:val="005B2C15"/>
    <w:rsid w:val="005D1ED4"/>
    <w:rsid w:val="005D7564"/>
    <w:rsid w:val="005E7E97"/>
    <w:rsid w:val="005F0D70"/>
    <w:rsid w:val="0062318F"/>
    <w:rsid w:val="00634265"/>
    <w:rsid w:val="0063678D"/>
    <w:rsid w:val="00636F2C"/>
    <w:rsid w:val="006470E7"/>
    <w:rsid w:val="00691DEB"/>
    <w:rsid w:val="006A5E38"/>
    <w:rsid w:val="006E2736"/>
    <w:rsid w:val="007132C9"/>
    <w:rsid w:val="007162BA"/>
    <w:rsid w:val="00727E83"/>
    <w:rsid w:val="0074185B"/>
    <w:rsid w:val="00742DAC"/>
    <w:rsid w:val="0075012D"/>
    <w:rsid w:val="0075225D"/>
    <w:rsid w:val="00757DC8"/>
    <w:rsid w:val="0077234D"/>
    <w:rsid w:val="00775BB5"/>
    <w:rsid w:val="00780144"/>
    <w:rsid w:val="007A6FE4"/>
    <w:rsid w:val="007B1FE9"/>
    <w:rsid w:val="007C3138"/>
    <w:rsid w:val="007D28E1"/>
    <w:rsid w:val="007F2009"/>
    <w:rsid w:val="008112C8"/>
    <w:rsid w:val="00820661"/>
    <w:rsid w:val="00824C69"/>
    <w:rsid w:val="0083458B"/>
    <w:rsid w:val="0083509C"/>
    <w:rsid w:val="00847CD2"/>
    <w:rsid w:val="00894C71"/>
    <w:rsid w:val="008A7FEE"/>
    <w:rsid w:val="008B2D3D"/>
    <w:rsid w:val="008B49B4"/>
    <w:rsid w:val="008C5348"/>
    <w:rsid w:val="008E4CB5"/>
    <w:rsid w:val="008F443E"/>
    <w:rsid w:val="009434B7"/>
    <w:rsid w:val="00951162"/>
    <w:rsid w:val="00974235"/>
    <w:rsid w:val="0099244D"/>
    <w:rsid w:val="009D13E6"/>
    <w:rsid w:val="00A01B7F"/>
    <w:rsid w:val="00A068A4"/>
    <w:rsid w:val="00A1086A"/>
    <w:rsid w:val="00A12DF9"/>
    <w:rsid w:val="00A1761C"/>
    <w:rsid w:val="00A35FB4"/>
    <w:rsid w:val="00A627FD"/>
    <w:rsid w:val="00A64C5F"/>
    <w:rsid w:val="00A8599A"/>
    <w:rsid w:val="00A870D7"/>
    <w:rsid w:val="00A95FCF"/>
    <w:rsid w:val="00AA3415"/>
    <w:rsid w:val="00AC231E"/>
    <w:rsid w:val="00AC4D64"/>
    <w:rsid w:val="00AD25EC"/>
    <w:rsid w:val="00AE741C"/>
    <w:rsid w:val="00B065A4"/>
    <w:rsid w:val="00B10645"/>
    <w:rsid w:val="00B443DF"/>
    <w:rsid w:val="00B45711"/>
    <w:rsid w:val="00B46A2F"/>
    <w:rsid w:val="00B93FA2"/>
    <w:rsid w:val="00BB537A"/>
    <w:rsid w:val="00BD3748"/>
    <w:rsid w:val="00BD3BC3"/>
    <w:rsid w:val="00BF05E4"/>
    <w:rsid w:val="00BF3E9B"/>
    <w:rsid w:val="00C26CE8"/>
    <w:rsid w:val="00C32677"/>
    <w:rsid w:val="00C435CB"/>
    <w:rsid w:val="00C466E3"/>
    <w:rsid w:val="00C53AFA"/>
    <w:rsid w:val="00C6625F"/>
    <w:rsid w:val="00C704CC"/>
    <w:rsid w:val="00C801F6"/>
    <w:rsid w:val="00CD2FAC"/>
    <w:rsid w:val="00D16C4C"/>
    <w:rsid w:val="00D321AB"/>
    <w:rsid w:val="00D33CEE"/>
    <w:rsid w:val="00D3650D"/>
    <w:rsid w:val="00D51806"/>
    <w:rsid w:val="00D564B8"/>
    <w:rsid w:val="00D71282"/>
    <w:rsid w:val="00D720E2"/>
    <w:rsid w:val="00D7746E"/>
    <w:rsid w:val="00D87114"/>
    <w:rsid w:val="00D937B1"/>
    <w:rsid w:val="00DA173D"/>
    <w:rsid w:val="00DD4086"/>
    <w:rsid w:val="00DE4FE0"/>
    <w:rsid w:val="00E41E37"/>
    <w:rsid w:val="00E71A2C"/>
    <w:rsid w:val="00EA0016"/>
    <w:rsid w:val="00EA3371"/>
    <w:rsid w:val="00ED04A4"/>
    <w:rsid w:val="00EE2438"/>
    <w:rsid w:val="00EE36B4"/>
    <w:rsid w:val="00EE58DB"/>
    <w:rsid w:val="00EE7911"/>
    <w:rsid w:val="00EF5EEF"/>
    <w:rsid w:val="00F27283"/>
    <w:rsid w:val="00F27D20"/>
    <w:rsid w:val="00F66D51"/>
    <w:rsid w:val="00F70191"/>
    <w:rsid w:val="00F73ED9"/>
    <w:rsid w:val="00F73FF3"/>
    <w:rsid w:val="00F741EB"/>
    <w:rsid w:val="00F75F62"/>
    <w:rsid w:val="00F922BD"/>
    <w:rsid w:val="00FA67F7"/>
    <w:rsid w:val="00FB0814"/>
    <w:rsid w:val="00FD52B5"/>
    <w:rsid w:val="00FE3154"/>
    <w:rsid w:val="00FE3C65"/>
    <w:rsid w:val="00FF3C13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BA14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  <w:style w:type="paragraph" w:customStyle="1" w:styleId="af6">
    <w:name w:val="代码"/>
    <w:basedOn w:val="a1"/>
    <w:qFormat/>
    <w:rsid w:val="002B75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0" w:lineRule="atLeast"/>
    </w:pPr>
    <w:rPr>
      <w:rFonts w:eastAsia="Times New Roman"/>
      <w:sz w:val="13"/>
    </w:rPr>
  </w:style>
  <w:style w:type="paragraph" w:styleId="HTML">
    <w:name w:val="HTML Preformatted"/>
    <w:basedOn w:val="a1"/>
    <w:link w:val="HTML0"/>
    <w:uiPriority w:val="99"/>
    <w:semiHidden/>
    <w:unhideWhenUsed/>
    <w:rsid w:val="002C2A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semiHidden/>
    <w:rsid w:val="002C2A00"/>
    <w:rPr>
      <w:rFonts w:ascii="宋体" w:hAnsi="宋体" w:cs="宋体"/>
      <w:sz w:val="24"/>
      <w:szCs w:val="24"/>
    </w:rPr>
  </w:style>
  <w:style w:type="character" w:customStyle="1" w:styleId="w">
    <w:name w:val="w"/>
    <w:basedOn w:val="a2"/>
    <w:rsid w:val="002C2A00"/>
  </w:style>
  <w:style w:type="character" w:customStyle="1" w:styleId="m">
    <w:name w:val="m"/>
    <w:basedOn w:val="a2"/>
    <w:rsid w:val="002C2A00"/>
  </w:style>
  <w:style w:type="character" w:styleId="af7">
    <w:name w:val="Hyperlink"/>
    <w:basedOn w:val="a2"/>
    <w:unhideWhenUsed/>
    <w:rsid w:val="002C2A00"/>
    <w:rPr>
      <w:color w:val="0000FF" w:themeColor="hyperlink"/>
      <w:u w:val="single"/>
    </w:rPr>
  </w:style>
  <w:style w:type="character" w:styleId="af8">
    <w:name w:val="Unresolved Mention"/>
    <w:basedOn w:val="a2"/>
    <w:uiPriority w:val="99"/>
    <w:semiHidden/>
    <w:unhideWhenUsed/>
    <w:rsid w:val="002C2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4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9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4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DD069-C668-4DA1-956F-F8CD855C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12798</TotalTime>
  <Pages>3</Pages>
  <Words>338</Words>
  <Characters>1933</Characters>
  <Application>Microsoft Office Word</Application>
  <DocSecurity>0</DocSecurity>
  <Lines>16</Lines>
  <Paragraphs>4</Paragraphs>
  <ScaleCrop>false</ScaleCrop>
  <Company>Huawei Technologies Co.,Ltd.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songyaozu</dc:creator>
  <cp:keywords/>
  <dc:description/>
  <cp:lastModifiedBy>ouyangyunqing</cp:lastModifiedBy>
  <cp:revision>349</cp:revision>
  <dcterms:created xsi:type="dcterms:W3CDTF">2019-07-19T03:06:00Z</dcterms:created>
  <dcterms:modified xsi:type="dcterms:W3CDTF">2026-02-03T11:39:00Z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1770098545</vt:lpwstr>
  </property>
</Properties>
</file>